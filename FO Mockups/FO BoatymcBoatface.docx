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3BCAF" w14:textId="77777777" w:rsidR="00D077E9" w:rsidRPr="005B25B3" w:rsidRDefault="00AB02A7" w:rsidP="00D70D02">
      <w:r w:rsidRPr="005B25B3">
        <w:rPr>
          <w:lang w:eastAsia="zh-CN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1B93C0A1" wp14:editId="0E51B263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hthoek 3" descr="witte rechthoek voor tekst op de ho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E918B" id="Rechthoek 3" o:spid="_x0000_s1026" alt="witte rechthoek voor tekst op de hoes" style="position:absolute;margin-left:-15.95pt;margin-top:73.85pt;width:310.15pt;height:681.65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 w:rsidRPr="005B25B3">
        <w:rPr>
          <w:lang w:eastAsia="zh-CN"/>
        </w:rPr>
        <w:drawing>
          <wp:anchor distT="0" distB="0" distL="114300" distR="114300" simplePos="0" relativeHeight="251658240" behindDoc="1" locked="0" layoutInCell="1" allowOverlap="1" wp14:anchorId="6F3547E5" wp14:editId="6A14046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Afbeelding 1" descr="straatgezicht met stadsgebouwen, markt en straatbo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5B25B3" w14:paraId="3B96CBB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43A5D9E" w14:textId="77777777" w:rsidR="00D077E9" w:rsidRPr="005B25B3" w:rsidRDefault="00D077E9" w:rsidP="00AB02A7">
            <w:r w:rsidRPr="005B25B3">
              <w:rPr>
                <w:lang w:eastAsia="zh-CN"/>
              </w:rPr>
              <mc:AlternateContent>
                <mc:Choice Requires="wps">
                  <w:drawing>
                    <wp:inline distT="0" distB="0" distL="0" distR="0" wp14:anchorId="1CFA49D3" wp14:editId="48EEEC08">
                      <wp:extent cx="3528695" cy="1210614"/>
                      <wp:effectExtent l="0" t="0" r="0" b="0"/>
                      <wp:docPr id="8" name="Tekstvak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476D98" w14:textId="5C530BA7" w:rsidR="00D077E9" w:rsidRPr="00D86945" w:rsidRDefault="00A82237" w:rsidP="00D077E9">
                                  <w:pPr>
                                    <w:pStyle w:val="Title"/>
                                  </w:pPr>
                                  <w:r>
                                    <w:rPr>
                                      <w:lang w:bidi="nl-NL"/>
                                    </w:rPr>
                                    <w:t>FO</w:t>
                                  </w:r>
                                </w:p>
                                <w:p w14:paraId="0544392A" w14:textId="243B2BEB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rPr>
                                      <w:lang w:bidi="nl-NL"/>
                                    </w:rPr>
                                    <w:t>20</w:t>
                                  </w:r>
                                  <w:r w:rsidR="00774E8D">
                                    <w:rPr>
                                      <w:lang w:bidi="nl-NL"/>
                                    </w:rPr>
                                    <w:t>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CFA49D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" filled="f" stroked="f" strokeweight=".5pt">
                      <v:textbox>
                        <w:txbxContent>
                          <w:p w14:paraId="2E476D98" w14:textId="5C530BA7" w:rsidR="00D077E9" w:rsidRPr="00D86945" w:rsidRDefault="00A82237" w:rsidP="00D077E9">
                            <w:pPr>
                              <w:pStyle w:val="Title"/>
                            </w:pPr>
                            <w:r>
                              <w:rPr>
                                <w:lang w:bidi="nl-NL"/>
                              </w:rPr>
                              <w:t>FO</w:t>
                            </w:r>
                          </w:p>
                          <w:p w14:paraId="0544392A" w14:textId="243B2BEB" w:rsidR="00D077E9" w:rsidRPr="00D86945" w:rsidRDefault="00D077E9" w:rsidP="00D077E9">
                            <w:pPr>
                              <w:pStyle w:val="Title"/>
                              <w:spacing w:after="0"/>
                            </w:pPr>
                            <w:r w:rsidRPr="00D86945">
                              <w:rPr>
                                <w:lang w:bidi="nl-NL"/>
                              </w:rPr>
                              <w:t>20</w:t>
                            </w:r>
                            <w:r w:rsidR="00774E8D">
                              <w:rPr>
                                <w:lang w:bidi="nl-NL"/>
                              </w:rPr>
                              <w:t>21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E263A49" w14:textId="77777777" w:rsidR="00D077E9" w:rsidRPr="005B25B3" w:rsidRDefault="00D077E9" w:rsidP="00AB02A7">
            <w:r w:rsidRPr="005B25B3">
              <w:rPr>
                <w:lang w:eastAsia="zh-CN"/>
              </w:rPr>
              <mc:AlternateContent>
                <mc:Choice Requires="wps">
                  <w:drawing>
                    <wp:inline distT="0" distB="0" distL="0" distR="0" wp14:anchorId="10E1DA95" wp14:editId="438B3A47">
                      <wp:extent cx="1390918" cy="0"/>
                      <wp:effectExtent l="0" t="19050" r="19050" b="19050"/>
                      <wp:docPr id="5" name="Rechte verbindingslijn 5" descr="scheidingslijn teks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345C365" id="Rechte verbindingslijn 5" o:spid="_x0000_s1026" alt="scheidingslijn tekst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5B25B3" w14:paraId="138BA962" w14:textId="77777777" w:rsidTr="00AB02A7">
        <w:trPr>
          <w:trHeight w:val="813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31263CE" w14:textId="77777777" w:rsidR="00D077E9" w:rsidRPr="005B25B3" w:rsidRDefault="00D077E9" w:rsidP="00AB02A7"/>
        </w:tc>
      </w:tr>
      <w:tr w:rsidR="00D077E9" w:rsidRPr="005B25B3" w14:paraId="652E141D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A62401B16041418093FCC35095B5B2F4"/>
              </w:placeholder>
              <w15:appearance w15:val="hidden"/>
            </w:sdtPr>
            <w:sdtContent>
              <w:p w14:paraId="6FEDDC61" w14:textId="77777777" w:rsidR="00D077E9" w:rsidRPr="005B25B3" w:rsidRDefault="00B14C6A" w:rsidP="00AB02A7">
                <w:r w:rsidRPr="005B25B3">
                  <w:rPr>
                    <w:rStyle w:val="SubtitleChar"/>
                    <w:b w:val="0"/>
                    <w:lang w:bidi="nl-NL"/>
                  </w:rPr>
                  <w:fldChar w:fldCharType="begin"/>
                </w:r>
                <w:r w:rsidRPr="005B25B3">
                  <w:rPr>
                    <w:rStyle w:val="SubtitleChar"/>
                    <w:b w:val="0"/>
                    <w:lang w:bidi="nl-NL"/>
                  </w:rPr>
                  <w:instrText xml:space="preserve"> DATE  \@ "d MMMM"  \* MERGEFORMAT </w:instrText>
                </w:r>
                <w:r w:rsidRPr="005B25B3">
                  <w:rPr>
                    <w:rStyle w:val="SubtitleChar"/>
                    <w:b w:val="0"/>
                    <w:lang w:bidi="nl-NL"/>
                  </w:rPr>
                  <w:fldChar w:fldCharType="separate"/>
                </w:r>
                <w:r w:rsidR="008A1904">
                  <w:rPr>
                    <w:rStyle w:val="SubtitleChar"/>
                    <w:b w:val="0"/>
                    <w:noProof/>
                    <w:lang w:bidi="nl-NL"/>
                  </w:rPr>
                  <w:t>10 februari</w:t>
                </w:r>
                <w:r w:rsidRPr="005B25B3">
                  <w:rPr>
                    <w:rStyle w:val="SubtitleChar"/>
                    <w:b w:val="0"/>
                    <w:lang w:bidi="nl-NL"/>
                  </w:rPr>
                  <w:fldChar w:fldCharType="end"/>
                </w:r>
              </w:p>
            </w:sdtContent>
          </w:sdt>
          <w:p w14:paraId="132C75E5" w14:textId="77777777" w:rsidR="00D077E9" w:rsidRPr="005B25B3" w:rsidRDefault="00D077E9" w:rsidP="00AB02A7">
            <w:pPr>
              <w:rPr>
                <w:sz w:val="10"/>
                <w:szCs w:val="10"/>
              </w:rPr>
            </w:pPr>
            <w:r w:rsidRPr="005B25B3">
              <w:rPr>
                <w:sz w:val="10"/>
                <w:szCs w:val="10"/>
                <w:lang w:eastAsia="zh-CN"/>
              </w:rPr>
              <mc:AlternateContent>
                <mc:Choice Requires="wps">
                  <w:drawing>
                    <wp:inline distT="0" distB="0" distL="0" distR="0" wp14:anchorId="4F479FD1" wp14:editId="09CAEF98">
                      <wp:extent cx="1493949" cy="0"/>
                      <wp:effectExtent l="0" t="19050" r="30480" b="19050"/>
                      <wp:docPr id="6" name="Rechte verbindingslijn 6" descr="scheidingslijn teks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963A2A0" id="Rechte verbindingslijn 6" o:spid="_x0000_s1026" alt="scheidingslijn tekst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BB38106" w14:textId="77777777" w:rsidR="00D077E9" w:rsidRPr="005B25B3" w:rsidRDefault="00D077E9" w:rsidP="00AB02A7">
            <w:pPr>
              <w:rPr>
                <w:sz w:val="10"/>
                <w:szCs w:val="10"/>
              </w:rPr>
            </w:pPr>
          </w:p>
          <w:p w14:paraId="20698AD0" w14:textId="77777777" w:rsidR="00D077E9" w:rsidRPr="005B25B3" w:rsidRDefault="00D077E9" w:rsidP="00AB02A7">
            <w:pPr>
              <w:rPr>
                <w:sz w:val="10"/>
                <w:szCs w:val="10"/>
              </w:rPr>
            </w:pPr>
          </w:p>
          <w:p w14:paraId="0BFF19EB" w14:textId="1CE3D8AA" w:rsidR="00D077E9" w:rsidRPr="005B25B3" w:rsidRDefault="00D72A6B" w:rsidP="00AB02A7">
            <w:sdt>
              <w:sdtPr>
                <w:id w:val="-1740469667"/>
                <w:placeholder>
                  <w:docPart w:val="4FC05A97D6C144648D086A0150078072"/>
                </w:placeholder>
                <w15:appearance w15:val="hidden"/>
              </w:sdtPr>
              <w:sdtContent>
                <w:r w:rsidR="250A545E" w:rsidRPr="005B25B3">
                  <w:t>De Kaashazen</w:t>
                </w:r>
              </w:sdtContent>
            </w:sdt>
          </w:p>
          <w:p w14:paraId="5492035E" w14:textId="26829E8C" w:rsidR="00D077E9" w:rsidRPr="005B25B3" w:rsidRDefault="00D077E9" w:rsidP="00AB02A7">
            <w:r w:rsidRPr="005B25B3">
              <w:rPr>
                <w:lang w:bidi="nl-NL"/>
              </w:rPr>
              <w:t xml:space="preserve">Gemaakt door: </w:t>
            </w:r>
            <w:sdt>
              <w:sdtPr>
                <w:alias w:val="Uw naam"/>
                <w:tag w:val="Uw naam"/>
                <w:id w:val="-180584491"/>
                <w:placeholder>
                  <w:docPart w:val="95F6999B077A4E9CB8929BFE728CC71E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A82237" w:rsidRPr="005B25B3">
                  <w:t xml:space="preserve">andre, </w:t>
                </w:r>
                <w:r w:rsidR="006B3C34" w:rsidRPr="005B25B3">
                  <w:t>Sam</w:t>
                </w:r>
                <w:r w:rsidR="00A82237" w:rsidRPr="005B25B3">
                  <w:t>, marco</w:t>
                </w:r>
              </w:sdtContent>
            </w:sdt>
          </w:p>
          <w:p w14:paraId="0098136E" w14:textId="77777777" w:rsidR="00D077E9" w:rsidRPr="005B25B3" w:rsidRDefault="00D077E9" w:rsidP="00AB02A7">
            <w:pPr>
              <w:rPr>
                <w:sz w:val="10"/>
                <w:szCs w:val="10"/>
              </w:rPr>
            </w:pPr>
          </w:p>
        </w:tc>
      </w:tr>
    </w:tbl>
    <w:p w14:paraId="2EBD75DB" w14:textId="4452BC4B" w:rsidR="00AB02A7" w:rsidRPr="005B25B3" w:rsidRDefault="00AB02A7">
      <w:pPr>
        <w:spacing w:after="200"/>
      </w:pPr>
      <w:r w:rsidRPr="005B25B3">
        <w:rPr>
          <w:lang w:eastAsia="zh-CN"/>
        </w:rPr>
        <w:drawing>
          <wp:anchor distT="0" distB="0" distL="114300" distR="114300" simplePos="0" relativeHeight="251658243" behindDoc="0" locked="0" layoutInCell="1" allowOverlap="1" wp14:anchorId="49564574" wp14:editId="0DB34591">
            <wp:simplePos x="0" y="0"/>
            <wp:positionH relativeFrom="column">
              <wp:posOffset>4949190</wp:posOffset>
            </wp:positionH>
            <wp:positionV relativeFrom="paragraph">
              <wp:posOffset>7823529</wp:posOffset>
            </wp:positionV>
            <wp:extent cx="1483995" cy="492102"/>
            <wp:effectExtent l="0" t="0" r="1905" b="3810"/>
            <wp:wrapNone/>
            <wp:docPr id="12" name="Afbeelding 201" descr="plaatsaanduiding voor log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201" descr="plaatsaanduiding voor 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492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25B3">
        <w:rPr>
          <w:lang w:eastAsia="zh-CN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318077A9" wp14:editId="287B59C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hthoek 2" descr="gekleurde rechthoe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6F9BD" id="Rechthoek 2" o:spid="_x0000_s1026" alt="gekleurde rechthoek" style="position:absolute;margin-left:-58.7pt;margin-top:525pt;width:611.1pt;height:316.5pt;z-index:-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" fillcolor="#34aba2 [3206]" stroked="f" strokeweight="2pt">
                <w10:wrap anchory="page"/>
              </v:rect>
            </w:pict>
          </mc:Fallback>
        </mc:AlternateContent>
      </w:r>
      <w:r w:rsidR="00D077E9" w:rsidRPr="005B25B3">
        <w:rPr>
          <w:lang w:bidi="nl-NL"/>
        </w:rPr>
        <w:br w:type="page"/>
      </w:r>
      <w:r w:rsidR="1187C58C" w:rsidRPr="005B25B3">
        <w:rPr>
          <w:lang w:bidi="nl-NL"/>
        </w:rPr>
        <w:t xml:space="preserve"> </w:t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val="nl-NL"/>
        </w:rPr>
        <w:id w:val="118456695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121C911" w14:textId="5A26F33C" w:rsidR="0054581D" w:rsidRPr="005B25B3" w:rsidRDefault="0054581D">
          <w:pPr>
            <w:pStyle w:val="TOCHeading"/>
            <w:rPr>
              <w:lang w:val="nl-NL"/>
            </w:rPr>
          </w:pPr>
          <w:r w:rsidRPr="005B25B3">
            <w:rPr>
              <w:lang w:val="nl-NL"/>
            </w:rPr>
            <w:t>Inhoud</w:t>
          </w:r>
        </w:p>
        <w:p w14:paraId="01D5FDAF" w14:textId="684947D9" w:rsidR="0069034B" w:rsidRDefault="0054581D">
          <w:pPr>
            <w:pStyle w:val="TO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US"/>
            </w:rPr>
          </w:pPr>
          <w:r w:rsidRPr="005B25B3">
            <w:fldChar w:fldCharType="begin"/>
          </w:r>
          <w:r w:rsidRPr="005B25B3">
            <w:instrText xml:space="preserve"> TOC \o "1-3" \h \z \u </w:instrText>
          </w:r>
          <w:r w:rsidRPr="005B25B3">
            <w:fldChar w:fldCharType="separate"/>
          </w:r>
          <w:hyperlink w:anchor="_Toc63858614" w:history="1">
            <w:r w:rsidR="0069034B" w:rsidRPr="009D16EA">
              <w:rPr>
                <w:rStyle w:val="Hyperlink"/>
                <w:noProof/>
              </w:rPr>
              <w:t>Moscow analyse</w:t>
            </w:r>
            <w:r w:rsidR="0069034B">
              <w:rPr>
                <w:noProof/>
                <w:webHidden/>
              </w:rPr>
              <w:tab/>
            </w:r>
            <w:r w:rsidR="0069034B">
              <w:rPr>
                <w:noProof/>
                <w:webHidden/>
              </w:rPr>
              <w:fldChar w:fldCharType="begin"/>
            </w:r>
            <w:r w:rsidR="0069034B">
              <w:rPr>
                <w:noProof/>
                <w:webHidden/>
              </w:rPr>
              <w:instrText xml:space="preserve"> PAGEREF _Toc63858614 \h </w:instrText>
            </w:r>
            <w:r w:rsidR="0069034B">
              <w:rPr>
                <w:noProof/>
                <w:webHidden/>
              </w:rPr>
            </w:r>
            <w:r w:rsidR="0069034B">
              <w:rPr>
                <w:noProof/>
                <w:webHidden/>
              </w:rPr>
              <w:fldChar w:fldCharType="separate"/>
            </w:r>
            <w:r w:rsidR="0069034B">
              <w:rPr>
                <w:noProof/>
                <w:webHidden/>
              </w:rPr>
              <w:t>3</w:t>
            </w:r>
            <w:r w:rsidR="0069034B">
              <w:rPr>
                <w:noProof/>
                <w:webHidden/>
              </w:rPr>
              <w:fldChar w:fldCharType="end"/>
            </w:r>
          </w:hyperlink>
        </w:p>
        <w:p w14:paraId="0971D18F" w14:textId="6D152C9D" w:rsidR="0069034B" w:rsidRDefault="0069034B">
          <w:pPr>
            <w:pStyle w:val="TO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US"/>
            </w:rPr>
          </w:pPr>
          <w:hyperlink w:anchor="_Toc63858615" w:history="1">
            <w:r w:rsidRPr="009D16EA">
              <w:rPr>
                <w:rStyle w:val="Hyperlink"/>
                <w:noProof/>
              </w:rPr>
              <w:t>Must 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10A27" w14:textId="4E3C8B83" w:rsidR="0069034B" w:rsidRDefault="0069034B">
          <w:pPr>
            <w:pStyle w:val="TO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US"/>
            </w:rPr>
          </w:pPr>
          <w:hyperlink w:anchor="_Toc63858616" w:history="1">
            <w:r w:rsidRPr="009D16EA">
              <w:rPr>
                <w:rStyle w:val="Hyperlink"/>
                <w:noProof/>
              </w:rPr>
              <w:t>Should 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7BA2" w14:textId="14E145D0" w:rsidR="0069034B" w:rsidRDefault="0069034B">
          <w:pPr>
            <w:pStyle w:val="TO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US"/>
            </w:rPr>
          </w:pPr>
          <w:hyperlink w:anchor="_Toc63858617" w:history="1">
            <w:r w:rsidRPr="009D16EA">
              <w:rPr>
                <w:rStyle w:val="Hyperlink"/>
                <w:noProof/>
              </w:rPr>
              <w:t>Could 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E220" w14:textId="08CD0792" w:rsidR="0069034B" w:rsidRDefault="0069034B">
          <w:pPr>
            <w:pStyle w:val="TO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US"/>
            </w:rPr>
          </w:pPr>
          <w:hyperlink w:anchor="_Toc63858618" w:history="1">
            <w:r w:rsidRPr="009D16EA">
              <w:rPr>
                <w:rStyle w:val="Hyperlink"/>
                <w:noProof/>
              </w:rPr>
              <w:t>Won’t 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DAB29" w14:textId="3E918B69" w:rsidR="0069034B" w:rsidRDefault="0069034B">
          <w:pPr>
            <w:pStyle w:val="TO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US"/>
            </w:rPr>
          </w:pPr>
          <w:hyperlink w:anchor="_Toc63858619" w:history="1">
            <w:r w:rsidRPr="009D16EA">
              <w:rPr>
                <w:rStyle w:val="Hyperlink"/>
                <w:noProof/>
              </w:rPr>
              <w:t>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C0CF3" w14:textId="51DEDDA1" w:rsidR="0069034B" w:rsidRDefault="0069034B">
          <w:pPr>
            <w:pStyle w:val="TO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US"/>
            </w:rPr>
          </w:pPr>
          <w:hyperlink w:anchor="_Toc63858620" w:history="1">
            <w:r w:rsidRPr="009D16EA">
              <w:rPr>
                <w:rStyle w:val="Hyperlink"/>
                <w:noProof/>
              </w:rPr>
              <w:t>Navigatiestructuur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9A3EF" w14:textId="06064F42" w:rsidR="0069034B" w:rsidRDefault="0069034B">
          <w:pPr>
            <w:pStyle w:val="TO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US"/>
            </w:rPr>
          </w:pPr>
          <w:hyperlink w:anchor="_Toc63858621" w:history="1">
            <w:r w:rsidRPr="009D16EA">
              <w:rPr>
                <w:rStyle w:val="Hyperlink"/>
                <w:noProof/>
              </w:rPr>
              <w:t>Informatiebehoefte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309F9" w14:textId="4720C764" w:rsidR="0069034B" w:rsidRDefault="0069034B">
          <w:pPr>
            <w:pStyle w:val="TO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val="en-US"/>
            </w:rPr>
          </w:pPr>
          <w:hyperlink w:anchor="_Toc63858622" w:history="1">
            <w:r w:rsidRPr="009D16EA">
              <w:rPr>
                <w:rStyle w:val="Hyperlink"/>
                <w:noProof/>
              </w:rPr>
              <w:t>Schermontwerp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_Toc63858622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B713D" w14:textId="132282EE" w:rsidR="0054581D" w:rsidRPr="005B25B3" w:rsidRDefault="0054581D">
          <w:r w:rsidRPr="005B25B3">
            <w:fldChar w:fldCharType="end"/>
          </w:r>
        </w:p>
      </w:sdtContent>
    </w:sdt>
    <w:p w14:paraId="78BBF920" w14:textId="25C46782" w:rsidR="008461D9" w:rsidRPr="008461D9" w:rsidRDefault="008461D9" w:rsidP="008461D9">
      <w:r>
        <w:br w:type="page"/>
      </w:r>
    </w:p>
    <w:p w14:paraId="69907BAE" w14:textId="16F03117" w:rsidR="50A15D58" w:rsidRPr="005B25B3" w:rsidRDefault="00430A5B" w:rsidP="3F5C9841">
      <w:pPr>
        <w:pStyle w:val="Heading2"/>
      </w:pPr>
      <w:bookmarkStart w:id="0" w:name="_Toc63858614"/>
      <w:r w:rsidRPr="005B25B3">
        <w:t>Moscow</w:t>
      </w:r>
      <w:r w:rsidR="1C8180BF" w:rsidRPr="005B25B3">
        <w:t xml:space="preserve"> analyse</w:t>
      </w:r>
      <w:bookmarkEnd w:id="0"/>
      <w:r w:rsidR="50A15D58" w:rsidRPr="005B25B3">
        <w:br/>
      </w:r>
    </w:p>
    <w:p w14:paraId="2F122692" w14:textId="52CAA576" w:rsidR="0055009D" w:rsidRPr="005B25B3" w:rsidRDefault="00145979" w:rsidP="00011D86">
      <w:pPr>
        <w:pStyle w:val="Heading3"/>
      </w:pPr>
      <w:bookmarkStart w:id="1" w:name="_Toc63858615"/>
      <w:r w:rsidRPr="005B25B3">
        <w:t>Must have</w:t>
      </w:r>
      <w:bookmarkEnd w:id="1"/>
    </w:p>
    <w:p w14:paraId="433A888B" w14:textId="382FC862" w:rsidR="006E3BF2" w:rsidRPr="005B25B3" w:rsidRDefault="006E3BF2" w:rsidP="006E3BF2">
      <w:pPr>
        <w:pStyle w:val="Inhoud"/>
      </w:pPr>
      <w:r w:rsidRPr="005B25B3">
        <w:t xml:space="preserve">Product </w:t>
      </w:r>
      <w:r w:rsidR="1DB6C424" w:rsidRPr="005B25B3">
        <w:t>overview</w:t>
      </w:r>
    </w:p>
    <w:p w14:paraId="26FFDFA4" w14:textId="27124AF4" w:rsidR="006E3BF2" w:rsidRPr="005B25B3" w:rsidRDefault="00BD4F91" w:rsidP="006E3BF2">
      <w:pPr>
        <w:pStyle w:val="Inhoud"/>
      </w:pPr>
      <w:r w:rsidRPr="005B25B3">
        <w:t>Product edit/delete/</w:t>
      </w:r>
      <w:r w:rsidR="00937867" w:rsidRPr="005B25B3">
        <w:t>make</w:t>
      </w:r>
    </w:p>
    <w:p w14:paraId="68A50936" w14:textId="5FC29135" w:rsidR="00937867" w:rsidRPr="005B25B3" w:rsidRDefault="008D6BA7" w:rsidP="006E3BF2">
      <w:pPr>
        <w:pStyle w:val="Inhoud"/>
      </w:pPr>
      <w:r w:rsidRPr="005B25B3">
        <w:t>Admin</w:t>
      </w:r>
      <w:r w:rsidR="00137B47" w:rsidRPr="005B25B3">
        <w:t xml:space="preserve"> rechten</w:t>
      </w:r>
    </w:p>
    <w:p w14:paraId="4649868E" w14:textId="77777777" w:rsidR="0074404C" w:rsidRPr="005B25B3" w:rsidRDefault="0074404C" w:rsidP="006E3BF2">
      <w:pPr>
        <w:pStyle w:val="Inhoud"/>
      </w:pPr>
    </w:p>
    <w:p w14:paraId="01A29A0B" w14:textId="2F980F54" w:rsidR="00145979" w:rsidRPr="005B25B3" w:rsidRDefault="00145979" w:rsidP="00011D86">
      <w:pPr>
        <w:pStyle w:val="Heading3"/>
      </w:pPr>
      <w:bookmarkStart w:id="2" w:name="_Toc63858616"/>
      <w:r w:rsidRPr="005B25B3">
        <w:t>Should have</w:t>
      </w:r>
      <w:bookmarkEnd w:id="2"/>
    </w:p>
    <w:p w14:paraId="7168E3B8" w14:textId="21618D81" w:rsidR="00CA4B60" w:rsidRPr="005B25B3" w:rsidRDefault="00CA4B60" w:rsidP="00CA4B60">
      <w:pPr>
        <w:pStyle w:val="Inhoud"/>
      </w:pPr>
      <w:r w:rsidRPr="005B25B3">
        <w:t>User account aanmaken</w:t>
      </w:r>
    </w:p>
    <w:p w14:paraId="367E54D2" w14:textId="60288CAF" w:rsidR="00776CFB" w:rsidRPr="005B25B3" w:rsidRDefault="00776CFB" w:rsidP="00CA4B60">
      <w:pPr>
        <w:pStyle w:val="Inhoud"/>
      </w:pPr>
      <w:r w:rsidRPr="005B25B3">
        <w:t>User account beheren</w:t>
      </w:r>
    </w:p>
    <w:p w14:paraId="7790E261" w14:textId="03F931EF" w:rsidR="001B6BBF" w:rsidRPr="005B25B3" w:rsidRDefault="006B3C34" w:rsidP="001B6BBF">
      <w:pPr>
        <w:pStyle w:val="Inhoud"/>
      </w:pPr>
      <w:r w:rsidRPr="005B25B3">
        <w:t>User</w:t>
      </w:r>
      <w:r w:rsidR="001B6BBF" w:rsidRPr="005B25B3">
        <w:t xml:space="preserve"> </w:t>
      </w:r>
      <w:r w:rsidR="005B25B3" w:rsidRPr="005B25B3">
        <w:t>overview</w:t>
      </w:r>
    </w:p>
    <w:p w14:paraId="7B8DC709" w14:textId="5738BC3A" w:rsidR="00137B47" w:rsidRPr="005B25B3" w:rsidRDefault="006B3C34" w:rsidP="00137B47">
      <w:pPr>
        <w:pStyle w:val="Inhoud"/>
      </w:pPr>
      <w:r w:rsidRPr="005B25B3">
        <w:t>User</w:t>
      </w:r>
      <w:r w:rsidR="00137B47" w:rsidRPr="005B25B3">
        <w:t xml:space="preserve"> accounts</w:t>
      </w:r>
    </w:p>
    <w:p w14:paraId="6A593848" w14:textId="384A6CFC" w:rsidR="00137B47" w:rsidRPr="005B25B3" w:rsidRDefault="006B3C34" w:rsidP="00137B47">
      <w:pPr>
        <w:pStyle w:val="Inhoud"/>
      </w:pPr>
      <w:r w:rsidRPr="005B25B3">
        <w:t>User</w:t>
      </w:r>
      <w:r w:rsidR="001B6BBF" w:rsidRPr="005B25B3">
        <w:t xml:space="preserve"> naar admin knop</w:t>
      </w:r>
    </w:p>
    <w:p w14:paraId="4863592D" w14:textId="792F7456" w:rsidR="00014E6D" w:rsidRPr="005B25B3" w:rsidRDefault="006B3C34" w:rsidP="00137B47">
      <w:pPr>
        <w:pStyle w:val="Inhoud"/>
      </w:pPr>
      <w:r w:rsidRPr="005B25B3">
        <w:t>Haven</w:t>
      </w:r>
      <w:r w:rsidR="00014E6D" w:rsidRPr="005B25B3">
        <w:t xml:space="preserve"> index</w:t>
      </w:r>
    </w:p>
    <w:p w14:paraId="782B649D" w14:textId="77777777" w:rsidR="0074404C" w:rsidRPr="005B25B3" w:rsidRDefault="0074404C" w:rsidP="00137B47">
      <w:pPr>
        <w:pStyle w:val="Inhoud"/>
      </w:pPr>
    </w:p>
    <w:p w14:paraId="44A0F2C9" w14:textId="0562611E" w:rsidR="00145979" w:rsidRPr="005B25B3" w:rsidRDefault="00145979" w:rsidP="00011D86">
      <w:pPr>
        <w:pStyle w:val="Heading3"/>
      </w:pPr>
      <w:bookmarkStart w:id="3" w:name="_Toc63858617"/>
      <w:r w:rsidRPr="005B25B3">
        <w:t>Could have</w:t>
      </w:r>
      <w:bookmarkEnd w:id="3"/>
    </w:p>
    <w:p w14:paraId="2A3479B7" w14:textId="77096AD0" w:rsidR="00D41D9F" w:rsidRPr="005B25B3" w:rsidRDefault="005B25B3" w:rsidP="00D41D9F">
      <w:pPr>
        <w:pStyle w:val="Inhoud"/>
      </w:pPr>
      <w:r w:rsidRPr="005B25B3">
        <w:t>Foto’s</w:t>
      </w:r>
      <w:r w:rsidR="00120EDE" w:rsidRPr="005B25B3">
        <w:t xml:space="preserve"> bij de producten</w:t>
      </w:r>
    </w:p>
    <w:p w14:paraId="236582EE" w14:textId="77777777" w:rsidR="00120EDE" w:rsidRPr="005B25B3" w:rsidRDefault="00120EDE" w:rsidP="00D41D9F">
      <w:pPr>
        <w:pStyle w:val="Inhoud"/>
      </w:pPr>
    </w:p>
    <w:p w14:paraId="77DE40F2" w14:textId="77777777" w:rsidR="00D41D9F" w:rsidRPr="005B25B3" w:rsidRDefault="00D41D9F" w:rsidP="00D41D9F">
      <w:pPr>
        <w:pStyle w:val="Inhoud"/>
      </w:pPr>
    </w:p>
    <w:p w14:paraId="684DC175" w14:textId="4A7B1645" w:rsidR="00145979" w:rsidRPr="005B25B3" w:rsidRDefault="00145979" w:rsidP="00011D86">
      <w:pPr>
        <w:pStyle w:val="Heading3"/>
      </w:pPr>
      <w:bookmarkStart w:id="4" w:name="_Toc63858618"/>
      <w:r w:rsidRPr="005B25B3">
        <w:t>Won</w:t>
      </w:r>
      <w:r w:rsidR="002D6A52" w:rsidRPr="005B25B3">
        <w:t>’</w:t>
      </w:r>
      <w:r w:rsidRPr="005B25B3">
        <w:t>t have</w:t>
      </w:r>
      <w:bookmarkEnd w:id="4"/>
    </w:p>
    <w:p w14:paraId="7681656F" w14:textId="267CA5C5" w:rsidR="0055009D" w:rsidRPr="005B25B3" w:rsidRDefault="00FC0CC4" w:rsidP="008461D9">
      <w:pPr>
        <w:pStyle w:val="Inhoud"/>
      </w:pPr>
      <w:r w:rsidRPr="005B25B3">
        <w:t xml:space="preserve">Haven </w:t>
      </w:r>
      <w:r>
        <w:t>overview</w:t>
      </w:r>
    </w:p>
    <w:p w14:paraId="55C46336" w14:textId="77777777" w:rsidR="0055009D" w:rsidRPr="005B25B3" w:rsidRDefault="0055009D" w:rsidP="0055009D"/>
    <w:p w14:paraId="47938D5B" w14:textId="7A61EACC" w:rsidR="662DD5CE" w:rsidRPr="005B25B3" w:rsidRDefault="662DD5CE" w:rsidP="5434F257">
      <w:pPr>
        <w:pStyle w:val="Heading2"/>
      </w:pPr>
      <w:bookmarkStart w:id="5" w:name="_Toc63858619"/>
      <w:r w:rsidRPr="005B25B3">
        <w:t>Use-cases</w:t>
      </w:r>
      <w:bookmarkEnd w:id="5"/>
    </w:p>
    <w:p w14:paraId="36DD5361" w14:textId="75FA0608" w:rsidR="4C7DE729" w:rsidRPr="005B25B3" w:rsidRDefault="00BA5EF9" w:rsidP="00962FD7">
      <w:pPr>
        <w:pStyle w:val="Inhoud"/>
      </w:pPr>
      <w:r>
        <w:rPr>
          <w:noProof/>
        </w:rPr>
        <w:drawing>
          <wp:inline distT="0" distB="0" distL="0" distR="0" wp14:anchorId="13C66323" wp14:editId="5B650404">
            <wp:extent cx="6371590" cy="358203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7DE729" w:rsidRPr="005B25B3">
        <w:br w:type="page"/>
      </w:r>
    </w:p>
    <w:p w14:paraId="25A73A7C" w14:textId="39AF82B4" w:rsidR="25169640" w:rsidRPr="005B25B3" w:rsidRDefault="25169640" w:rsidP="5434F257">
      <w:pPr>
        <w:pStyle w:val="Heading2"/>
      </w:pPr>
      <w:bookmarkStart w:id="6" w:name="_Toc63858620"/>
      <w:r w:rsidRPr="005B25B3">
        <w:t>Navigatiestructuur</w:t>
      </w:r>
      <w:bookmarkEnd w:id="6"/>
    </w:p>
    <w:p w14:paraId="10AA3D1B" w14:textId="48114433" w:rsidR="4C7DE729" w:rsidRDefault="4C7DE729" w:rsidP="00C326EA">
      <w:pPr>
        <w:pStyle w:val="Inhoud"/>
      </w:pPr>
    </w:p>
    <w:p w14:paraId="1C11A342" w14:textId="77777777" w:rsidR="0074794A" w:rsidRDefault="00837174" w:rsidP="00962FD7">
      <w:pPr>
        <w:pStyle w:val="Inhoud"/>
      </w:pPr>
      <w:r w:rsidRPr="00837174">
        <w:drawing>
          <wp:inline distT="0" distB="0" distL="0" distR="0" wp14:anchorId="58909FF7" wp14:editId="3F55B433">
            <wp:extent cx="6325148" cy="3909399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1EAF" w14:textId="00395148" w:rsidR="00962FD7" w:rsidRDefault="00962FD7" w:rsidP="00962FD7">
      <w:pPr>
        <w:pStyle w:val="Inhoud"/>
      </w:pPr>
      <w:r>
        <w:br w:type="page"/>
      </w:r>
    </w:p>
    <w:p w14:paraId="3BB432D2" w14:textId="53195828" w:rsidR="225AA61A" w:rsidRPr="005B25B3" w:rsidRDefault="225AA61A" w:rsidP="5434F257">
      <w:pPr>
        <w:pStyle w:val="Heading2"/>
      </w:pPr>
      <w:bookmarkStart w:id="7" w:name="_Toc63858621"/>
      <w:r w:rsidRPr="005B25B3">
        <w:t>Informatiebehoefte</w:t>
      </w:r>
      <w:bookmarkEnd w:id="7"/>
    </w:p>
    <w:p w14:paraId="52673BDF" w14:textId="6F6D18E2" w:rsidR="3E84F883" w:rsidRDefault="3E84F883" w:rsidP="3E84F883"/>
    <w:p w14:paraId="6A98E6C4" w14:textId="03B057B1" w:rsidR="25E9E8F6" w:rsidRDefault="25E9E8F6" w:rsidP="3E84F883">
      <w:pPr>
        <w:rPr>
          <w:b w:val="0"/>
        </w:rPr>
      </w:pPr>
      <w:r w:rsidRPr="3E84F883">
        <w:rPr>
          <w:bCs/>
        </w:rPr>
        <w:t>Invoer</w:t>
      </w:r>
    </w:p>
    <w:p w14:paraId="23211935" w14:textId="4AB3C5B8" w:rsidR="0C42937C" w:rsidRDefault="0C42937C" w:rsidP="3E84F883">
      <w:pPr>
        <w:rPr>
          <w:bCs/>
        </w:rPr>
      </w:pPr>
      <w:r>
        <w:rPr>
          <w:b w:val="0"/>
        </w:rPr>
        <w:t>Gebruikers gegevens:</w:t>
      </w:r>
    </w:p>
    <w:p w14:paraId="11368D6B" w14:textId="40F240FC" w:rsidR="0C42937C" w:rsidRDefault="0C42937C" w:rsidP="3E84F883">
      <w:pPr>
        <w:rPr>
          <w:b w:val="0"/>
        </w:rPr>
      </w:pPr>
      <w:r>
        <w:rPr>
          <w:b w:val="0"/>
        </w:rPr>
        <w:t>-Naam</w:t>
      </w:r>
      <w:r>
        <w:br/>
      </w:r>
      <w:r w:rsidR="7BF26F7B">
        <w:rPr>
          <w:b w:val="0"/>
        </w:rPr>
        <w:t>-</w:t>
      </w:r>
      <w:r w:rsidR="083EF474">
        <w:rPr>
          <w:b w:val="0"/>
        </w:rPr>
        <w:t>E-Mail</w:t>
      </w:r>
      <w:r>
        <w:br/>
      </w:r>
      <w:r w:rsidR="6DE90F31">
        <w:rPr>
          <w:b w:val="0"/>
        </w:rPr>
        <w:t>-Telefoonnummer</w:t>
      </w:r>
      <w:r>
        <w:br/>
      </w:r>
      <w:r w:rsidR="790CED2F">
        <w:rPr>
          <w:b w:val="0"/>
        </w:rPr>
        <w:t>-Straat een huisnummer</w:t>
      </w:r>
      <w:r>
        <w:br/>
      </w:r>
      <w:r w:rsidR="6CDBD717">
        <w:rPr>
          <w:b w:val="0"/>
        </w:rPr>
        <w:t>-Stad</w:t>
      </w:r>
      <w:r>
        <w:br/>
      </w:r>
      <w:r w:rsidR="56C7C40C">
        <w:rPr>
          <w:b w:val="0"/>
        </w:rPr>
        <w:t>-Postcode</w:t>
      </w:r>
    </w:p>
    <w:p w14:paraId="77754443" w14:textId="6FFC77A2" w:rsidR="3E84F883" w:rsidRDefault="3E84F883" w:rsidP="3E84F883">
      <w:pPr>
        <w:rPr>
          <w:bCs/>
        </w:rPr>
      </w:pPr>
    </w:p>
    <w:p w14:paraId="4CE591DC" w14:textId="6689DF84" w:rsidR="25E9E8F6" w:rsidRDefault="25E9E8F6" w:rsidP="3E84F883">
      <w:pPr>
        <w:rPr>
          <w:b w:val="0"/>
        </w:rPr>
      </w:pPr>
      <w:r w:rsidRPr="3E84F883">
        <w:rPr>
          <w:bCs/>
        </w:rPr>
        <w:t>Uitvoer</w:t>
      </w:r>
      <w:r>
        <w:br/>
      </w:r>
      <w:r w:rsidR="28850534">
        <w:rPr>
          <w:b w:val="0"/>
        </w:rPr>
        <w:t>Bootgegevens:</w:t>
      </w:r>
      <w:r>
        <w:br/>
      </w:r>
      <w:r w:rsidR="2800B76D">
        <w:rPr>
          <w:b w:val="0"/>
        </w:rPr>
        <w:t>-Foto</w:t>
      </w:r>
      <w:r>
        <w:br/>
      </w:r>
      <w:r w:rsidR="5BC2DD81">
        <w:rPr>
          <w:b w:val="0"/>
        </w:rPr>
        <w:t>-Titel</w:t>
      </w:r>
      <w:r>
        <w:br/>
      </w:r>
      <w:r w:rsidR="2347AAAD">
        <w:rPr>
          <w:b w:val="0"/>
        </w:rPr>
        <w:t>-Omschrijv</w:t>
      </w:r>
      <w:r w:rsidR="39940737">
        <w:rPr>
          <w:b w:val="0"/>
        </w:rPr>
        <w:t>ing</w:t>
      </w:r>
      <w:r>
        <w:br/>
      </w:r>
      <w:r w:rsidR="4055A365">
        <w:rPr>
          <w:b w:val="0"/>
        </w:rPr>
        <w:t>-Locatie</w:t>
      </w:r>
      <w:r>
        <w:br/>
      </w:r>
      <w:r w:rsidR="676E17CE">
        <w:rPr>
          <w:b w:val="0"/>
        </w:rPr>
        <w:t>-</w:t>
      </w:r>
      <w:r w:rsidR="23BD6C2A">
        <w:rPr>
          <w:b w:val="0"/>
        </w:rPr>
        <w:t>Prijs</w:t>
      </w:r>
    </w:p>
    <w:p w14:paraId="71000C9D" w14:textId="19A27D2B" w:rsidR="3E84F883" w:rsidRDefault="3E84F883" w:rsidP="3E84F883">
      <w:pPr>
        <w:rPr>
          <w:bCs/>
        </w:rPr>
      </w:pPr>
    </w:p>
    <w:p w14:paraId="030D7C33" w14:textId="0F76FDB9" w:rsidR="6CE4DB41" w:rsidRPr="005B25B3" w:rsidRDefault="6CE4DB41" w:rsidP="5434F257">
      <w:pPr>
        <w:pStyle w:val="Heading2"/>
      </w:pPr>
      <w:r w:rsidRPr="005B25B3">
        <w:br w:type="page"/>
      </w:r>
    </w:p>
    <w:p w14:paraId="74A195BF" w14:textId="27124AF4" w:rsidR="3CEB32E6" w:rsidRPr="005B25B3" w:rsidRDefault="3CEB32E6" w:rsidP="202C64D2">
      <w:pPr>
        <w:pStyle w:val="Heading2"/>
      </w:pPr>
      <w:bookmarkStart w:id="8" w:name="_Toc63858622"/>
      <w:r w:rsidRPr="005B25B3">
        <w:t>Schermontwerp</w:t>
      </w:r>
      <w:bookmarkEnd w:id="8"/>
    </w:p>
    <w:p w14:paraId="5059B451" w14:textId="31F66FAB" w:rsidR="2AB43105" w:rsidRPr="005B25B3" w:rsidRDefault="0AECB6CC" w:rsidP="2AB43105">
      <w:r w:rsidRPr="005B25B3">
        <w:t>Product overview</w:t>
      </w:r>
    </w:p>
    <w:p w14:paraId="55C411BE" w14:textId="57BB82F0" w:rsidR="69624F43" w:rsidRPr="005B25B3" w:rsidRDefault="1CAF931B" w:rsidP="69624F43">
      <w:r>
        <w:rPr>
          <w:noProof/>
        </w:rPr>
        <w:drawing>
          <wp:inline distT="0" distB="0" distL="0" distR="0" wp14:anchorId="3EA95974" wp14:editId="46A9052E">
            <wp:extent cx="4572000" cy="2895600"/>
            <wp:effectExtent l="0" t="0" r="0" b="0"/>
            <wp:docPr id="316945646" name="Picture 31694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9456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B548" w14:textId="11C3ED4D" w:rsidR="14C6CC43" w:rsidRPr="005B25B3" w:rsidRDefault="053FF4B0" w:rsidP="14C6CC43">
      <w:r w:rsidRPr="005B25B3">
        <w:rPr>
          <w:b w:val="0"/>
        </w:rPr>
        <w:t>Hier kunnen klanten de gegevens zien van de beschikbare producten</w:t>
      </w:r>
    </w:p>
    <w:p w14:paraId="088E2429" w14:textId="422AEADF" w:rsidR="3629A2AA" w:rsidRPr="005B25B3" w:rsidRDefault="3629A2AA" w:rsidP="3629A2AA"/>
    <w:p w14:paraId="23A76269" w14:textId="62282B07" w:rsidR="3629A2AA" w:rsidRPr="005B25B3" w:rsidRDefault="0AECB6CC" w:rsidP="3629A2AA">
      <w:r w:rsidRPr="005B25B3">
        <w:t>Registratie</w:t>
      </w:r>
      <w:r w:rsidRPr="005B25B3">
        <w:br/>
      </w:r>
      <w:r w:rsidR="526A8CBE">
        <w:rPr>
          <w:noProof/>
        </w:rPr>
        <w:drawing>
          <wp:inline distT="0" distB="0" distL="0" distR="0" wp14:anchorId="781D38EB" wp14:editId="40E8C6AE">
            <wp:extent cx="4572000" cy="3048000"/>
            <wp:effectExtent l="0" t="0" r="0" b="0"/>
            <wp:docPr id="542193760" name="Picture 542193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1937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3939" w14:textId="211AAC8C" w:rsidR="7309E10B" w:rsidRPr="005B25B3" w:rsidRDefault="7309E10B" w:rsidP="51D64DFC">
      <w:pPr>
        <w:rPr>
          <w:b w:val="0"/>
        </w:rPr>
      </w:pPr>
      <w:r w:rsidRPr="005B25B3">
        <w:rPr>
          <w:b w:val="0"/>
        </w:rPr>
        <w:t>Hier kunnen klanten zich inschrijven</w:t>
      </w:r>
    </w:p>
    <w:p w14:paraId="2B953A7C" w14:textId="222DB87A" w:rsidR="300E67DD" w:rsidRPr="005B25B3" w:rsidRDefault="300E67DD" w:rsidP="300E67DD">
      <w:pPr>
        <w:rPr>
          <w:b w:val="0"/>
        </w:rPr>
      </w:pPr>
    </w:p>
    <w:p w14:paraId="15EA0C25" w14:textId="427520ED" w:rsidR="300E67DD" w:rsidRPr="005B25B3" w:rsidRDefault="526A8CBE" w:rsidP="300E67DD">
      <w:r w:rsidRPr="005B25B3">
        <w:t>User gegevens</w:t>
      </w:r>
      <w:r w:rsidRPr="005B25B3">
        <w:br/>
      </w:r>
      <w:r w:rsidR="66C105C1">
        <w:rPr>
          <w:noProof/>
        </w:rPr>
        <w:drawing>
          <wp:inline distT="0" distB="0" distL="0" distR="0" wp14:anchorId="4C86A197" wp14:editId="49F02C16">
            <wp:extent cx="4572000" cy="2895600"/>
            <wp:effectExtent l="0" t="0" r="0" b="0"/>
            <wp:docPr id="964375831" name="Picture 96437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3758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5621" w14:textId="150BA2DD" w:rsidR="11BE917C" w:rsidRPr="005B25B3" w:rsidRDefault="11BE917C" w:rsidP="683A6B91">
      <w:pPr>
        <w:rPr>
          <w:bCs/>
        </w:rPr>
      </w:pPr>
      <w:r w:rsidRPr="005B25B3">
        <w:rPr>
          <w:b w:val="0"/>
        </w:rPr>
        <w:t xml:space="preserve">Hier kunnen </w:t>
      </w:r>
      <w:r w:rsidR="68FCA15C">
        <w:rPr>
          <w:b w:val="0"/>
        </w:rPr>
        <w:t>klanten hun</w:t>
      </w:r>
      <w:r w:rsidRPr="005B25B3">
        <w:rPr>
          <w:b w:val="0"/>
        </w:rPr>
        <w:t xml:space="preserve"> usergegevens zien</w:t>
      </w:r>
    </w:p>
    <w:p w14:paraId="0B93C7A2" w14:textId="34359BC8" w:rsidR="2491D2FB" w:rsidRPr="005B25B3" w:rsidRDefault="2491D2FB" w:rsidP="2491D2FB">
      <w:pPr>
        <w:rPr>
          <w:b w:val="0"/>
        </w:rPr>
      </w:pPr>
    </w:p>
    <w:p w14:paraId="2798388F" w14:textId="4E6D863D" w:rsidR="2EBBBE1C" w:rsidRPr="005B25B3" w:rsidRDefault="2EBBBE1C" w:rsidP="0C80DC04">
      <w:r w:rsidRPr="005B25B3">
        <w:t>Klanten overzicht</w:t>
      </w:r>
    </w:p>
    <w:p w14:paraId="601390B6" w14:textId="7898C846" w:rsidR="2EBBBE1C" w:rsidRPr="005B25B3" w:rsidRDefault="66C105C1" w:rsidP="3F3096DE">
      <w:r>
        <w:rPr>
          <w:noProof/>
        </w:rPr>
        <w:drawing>
          <wp:inline distT="0" distB="0" distL="0" distR="0" wp14:anchorId="09CCDC9B" wp14:editId="5CE00DFC">
            <wp:extent cx="4572000" cy="1962150"/>
            <wp:effectExtent l="0" t="0" r="0" b="0"/>
            <wp:docPr id="2004764402" name="Picture 2004764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7644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BBBE1C" w:rsidRPr="005B25B3">
        <w:br/>
      </w:r>
      <w:r w:rsidR="20AF88A5" w:rsidRPr="005B25B3">
        <w:rPr>
          <w:b w:val="0"/>
        </w:rPr>
        <w:t xml:space="preserve">Hier kunnen </w:t>
      </w:r>
      <w:proofErr w:type="spellStart"/>
      <w:r w:rsidR="20AF88A5" w:rsidRPr="005B25B3">
        <w:rPr>
          <w:b w:val="0"/>
        </w:rPr>
        <w:t>admins</w:t>
      </w:r>
      <w:proofErr w:type="spellEnd"/>
      <w:r w:rsidR="20AF88A5" w:rsidRPr="005B25B3">
        <w:rPr>
          <w:b w:val="0"/>
        </w:rPr>
        <w:t xml:space="preserve"> een lijst zien van de users</w:t>
      </w:r>
    </w:p>
    <w:p w14:paraId="11C91021" w14:textId="7597BA02" w:rsidR="06CAB0EF" w:rsidRPr="005B25B3" w:rsidRDefault="06CAB0EF" w:rsidP="06CAB0EF">
      <w:pPr>
        <w:rPr>
          <w:b w:val="0"/>
        </w:rPr>
      </w:pPr>
    </w:p>
    <w:p w14:paraId="292B31CC" w14:textId="1FCB4EB6" w:rsidR="3F3096DE" w:rsidRPr="005B25B3" w:rsidRDefault="2EBBBE1C" w:rsidP="3F3096DE">
      <w:proofErr w:type="spellStart"/>
      <w:r w:rsidRPr="005B25B3">
        <w:t>About</w:t>
      </w:r>
      <w:proofErr w:type="spellEnd"/>
      <w:r w:rsidRPr="005B25B3">
        <w:t xml:space="preserve"> </w:t>
      </w:r>
      <w:proofErr w:type="spellStart"/>
      <w:r w:rsidRPr="005B25B3">
        <w:t>us</w:t>
      </w:r>
      <w:proofErr w:type="spellEnd"/>
    </w:p>
    <w:p w14:paraId="2ED6E362" w14:textId="35094AB2" w:rsidR="2EBBBE1C" w:rsidRPr="005B25B3" w:rsidRDefault="2EBBBE1C" w:rsidP="0D84DDAF">
      <w:pPr>
        <w:rPr>
          <w:b w:val="0"/>
        </w:rPr>
      </w:pPr>
      <w:r>
        <w:rPr>
          <w:noProof/>
        </w:rPr>
        <w:drawing>
          <wp:inline distT="0" distB="0" distL="0" distR="0" wp14:anchorId="29AF2C42" wp14:editId="6F2F65C6">
            <wp:extent cx="4572000" cy="2571750"/>
            <wp:effectExtent l="0" t="0" r="0" b="0"/>
            <wp:docPr id="595261514" name="Picture 59526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2615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5B3">
        <w:br/>
      </w:r>
      <w:r w:rsidR="5058C1F1" w:rsidRPr="005B25B3">
        <w:rPr>
          <w:b w:val="0"/>
        </w:rPr>
        <w:t>Hier kunnen klanten informatie zien over het bedrijf en een contactformulier invullen</w:t>
      </w:r>
    </w:p>
    <w:p w14:paraId="2CC897D1" w14:textId="75602280" w:rsidR="48CF59C8" w:rsidRPr="005B25B3" w:rsidRDefault="48CF59C8" w:rsidP="48CF59C8">
      <w:pPr>
        <w:rPr>
          <w:b w:val="0"/>
        </w:rPr>
      </w:pPr>
    </w:p>
    <w:p w14:paraId="259C3FFE" w14:textId="0BECB23F" w:rsidR="0087605E" w:rsidRPr="005B25B3" w:rsidRDefault="202C64D2">
      <w:r w:rsidRPr="005B25B3">
        <w:br w:type="page"/>
      </w:r>
    </w:p>
    <w:sectPr w:rsidR="0087605E" w:rsidRPr="005B25B3" w:rsidSect="00AB02A7">
      <w:headerReference w:type="default" r:id="rId21"/>
      <w:footerReference w:type="default" r:id="rId2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FC4AF3" w14:textId="77777777" w:rsidR="00D72A6B" w:rsidRDefault="00D72A6B">
      <w:r>
        <w:separator/>
      </w:r>
    </w:p>
    <w:p w14:paraId="7FD3F615" w14:textId="77777777" w:rsidR="00D72A6B" w:rsidRDefault="00D72A6B"/>
  </w:endnote>
  <w:endnote w:type="continuationSeparator" w:id="0">
    <w:p w14:paraId="3B9D7C97" w14:textId="77777777" w:rsidR="00D72A6B" w:rsidRDefault="00D72A6B">
      <w:r>
        <w:continuationSeparator/>
      </w:r>
    </w:p>
    <w:p w14:paraId="23C17816" w14:textId="77777777" w:rsidR="00D72A6B" w:rsidRDefault="00D72A6B"/>
  </w:endnote>
  <w:endnote w:type="continuationNotice" w:id="1">
    <w:p w14:paraId="441BDC2A" w14:textId="77777777" w:rsidR="00D72A6B" w:rsidRDefault="00D72A6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D5FDC4" w14:textId="77777777" w:rsidR="00DF027C" w:rsidRDefault="00DF027C">
        <w:pPr>
          <w:pStyle w:val="Footer"/>
          <w:jc w:val="center"/>
        </w:pPr>
        <w:r>
          <w:rPr>
            <w:lang w:bidi="nl-NL"/>
          </w:rPr>
          <w:fldChar w:fldCharType="begin"/>
        </w:r>
        <w:r>
          <w:rPr>
            <w:lang w:bidi="nl-NL"/>
          </w:rPr>
          <w:instrText xml:space="preserve"> PAGE   \* MERGEFORMAT </w:instrText>
        </w:r>
        <w:r>
          <w:rPr>
            <w:lang w:bidi="nl-NL"/>
          </w:rPr>
          <w:fldChar w:fldCharType="separate"/>
        </w:r>
        <w:r w:rsidR="00111ABD">
          <w:rPr>
            <w:noProof/>
            <w:lang w:bidi="nl-NL"/>
          </w:rPr>
          <w:t>2</w:t>
        </w:r>
        <w:r>
          <w:rPr>
            <w:noProof/>
            <w:lang w:bidi="nl-NL"/>
          </w:rPr>
          <w:fldChar w:fldCharType="end"/>
        </w:r>
      </w:p>
    </w:sdtContent>
  </w:sdt>
  <w:p w14:paraId="28751C0D" w14:textId="77777777" w:rsidR="00DF027C" w:rsidRDefault="00DF027C" w:rsidP="00B14C6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C3CE9" w14:textId="77777777" w:rsidR="00D72A6B" w:rsidRDefault="00D72A6B">
      <w:r>
        <w:separator/>
      </w:r>
    </w:p>
    <w:p w14:paraId="5DE95D75" w14:textId="77777777" w:rsidR="00D72A6B" w:rsidRDefault="00D72A6B"/>
  </w:footnote>
  <w:footnote w:type="continuationSeparator" w:id="0">
    <w:p w14:paraId="6116DAB1" w14:textId="77777777" w:rsidR="00D72A6B" w:rsidRDefault="00D72A6B">
      <w:r>
        <w:continuationSeparator/>
      </w:r>
    </w:p>
    <w:p w14:paraId="44D093F0" w14:textId="77777777" w:rsidR="00D72A6B" w:rsidRDefault="00D72A6B"/>
  </w:footnote>
  <w:footnote w:type="continuationNotice" w:id="1">
    <w:p w14:paraId="6CF1CC83" w14:textId="77777777" w:rsidR="00D72A6B" w:rsidRDefault="00D72A6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20FD6243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C749ECF" w14:textId="77777777" w:rsidR="00D077E9" w:rsidRDefault="00D077E9">
          <w:pPr>
            <w:pStyle w:val="Header"/>
          </w:pPr>
        </w:p>
      </w:tc>
    </w:tr>
  </w:tbl>
  <w:p w14:paraId="33AF6FF2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E8D"/>
    <w:rsid w:val="00011D86"/>
    <w:rsid w:val="00014E6D"/>
    <w:rsid w:val="0002074D"/>
    <w:rsid w:val="0002482E"/>
    <w:rsid w:val="00034831"/>
    <w:rsid w:val="00044A4C"/>
    <w:rsid w:val="00050324"/>
    <w:rsid w:val="00051D5F"/>
    <w:rsid w:val="000569F6"/>
    <w:rsid w:val="000A0150"/>
    <w:rsid w:val="000A2F01"/>
    <w:rsid w:val="000B1F72"/>
    <w:rsid w:val="000B28DB"/>
    <w:rsid w:val="000C4085"/>
    <w:rsid w:val="000C7C34"/>
    <w:rsid w:val="000D1416"/>
    <w:rsid w:val="000E251C"/>
    <w:rsid w:val="000E63C9"/>
    <w:rsid w:val="00107134"/>
    <w:rsid w:val="00111ABD"/>
    <w:rsid w:val="00116D8D"/>
    <w:rsid w:val="00120EDE"/>
    <w:rsid w:val="00130E9D"/>
    <w:rsid w:val="00134EBB"/>
    <w:rsid w:val="00137B47"/>
    <w:rsid w:val="00145979"/>
    <w:rsid w:val="00150A6D"/>
    <w:rsid w:val="00167B36"/>
    <w:rsid w:val="0018395B"/>
    <w:rsid w:val="00185B35"/>
    <w:rsid w:val="001B6BBF"/>
    <w:rsid w:val="001F2BC8"/>
    <w:rsid w:val="001F32B8"/>
    <w:rsid w:val="001F5F6B"/>
    <w:rsid w:val="00232C95"/>
    <w:rsid w:val="00233E61"/>
    <w:rsid w:val="00243EBC"/>
    <w:rsid w:val="00246A35"/>
    <w:rsid w:val="00251A0B"/>
    <w:rsid w:val="002757F0"/>
    <w:rsid w:val="00284348"/>
    <w:rsid w:val="002D1BB7"/>
    <w:rsid w:val="002D6A52"/>
    <w:rsid w:val="002F51F5"/>
    <w:rsid w:val="00303691"/>
    <w:rsid w:val="003120CB"/>
    <w:rsid w:val="00312137"/>
    <w:rsid w:val="0032264C"/>
    <w:rsid w:val="00322E09"/>
    <w:rsid w:val="00330359"/>
    <w:rsid w:val="0033762F"/>
    <w:rsid w:val="003501EF"/>
    <w:rsid w:val="00360494"/>
    <w:rsid w:val="00366C7E"/>
    <w:rsid w:val="00382234"/>
    <w:rsid w:val="00384EA3"/>
    <w:rsid w:val="003A39A1"/>
    <w:rsid w:val="003C2191"/>
    <w:rsid w:val="003D3863"/>
    <w:rsid w:val="003D76EE"/>
    <w:rsid w:val="003E1F76"/>
    <w:rsid w:val="00406AB1"/>
    <w:rsid w:val="004110DE"/>
    <w:rsid w:val="004158A0"/>
    <w:rsid w:val="0042623B"/>
    <w:rsid w:val="00430A5B"/>
    <w:rsid w:val="00432719"/>
    <w:rsid w:val="0044085A"/>
    <w:rsid w:val="004813C2"/>
    <w:rsid w:val="00495364"/>
    <w:rsid w:val="004A2621"/>
    <w:rsid w:val="004B21A5"/>
    <w:rsid w:val="004B2F7A"/>
    <w:rsid w:val="004C6B24"/>
    <w:rsid w:val="005037F0"/>
    <w:rsid w:val="00516A86"/>
    <w:rsid w:val="005275F6"/>
    <w:rsid w:val="0054581D"/>
    <w:rsid w:val="005466E4"/>
    <w:rsid w:val="005472C8"/>
    <w:rsid w:val="0055009D"/>
    <w:rsid w:val="00563512"/>
    <w:rsid w:val="00572102"/>
    <w:rsid w:val="0058246C"/>
    <w:rsid w:val="00587FB4"/>
    <w:rsid w:val="00592DEC"/>
    <w:rsid w:val="00593EA0"/>
    <w:rsid w:val="00595331"/>
    <w:rsid w:val="005ADCB7"/>
    <w:rsid w:val="005B2380"/>
    <w:rsid w:val="005B25B3"/>
    <w:rsid w:val="005E013E"/>
    <w:rsid w:val="005F1BB0"/>
    <w:rsid w:val="005F5DEF"/>
    <w:rsid w:val="0060341B"/>
    <w:rsid w:val="00610A4D"/>
    <w:rsid w:val="00617B96"/>
    <w:rsid w:val="00633596"/>
    <w:rsid w:val="00633B66"/>
    <w:rsid w:val="006569F7"/>
    <w:rsid w:val="00656C4D"/>
    <w:rsid w:val="006704B3"/>
    <w:rsid w:val="0069034B"/>
    <w:rsid w:val="00692E65"/>
    <w:rsid w:val="006A1125"/>
    <w:rsid w:val="006B3C34"/>
    <w:rsid w:val="006D3930"/>
    <w:rsid w:val="006E3BF2"/>
    <w:rsid w:val="006E5716"/>
    <w:rsid w:val="006E6EAB"/>
    <w:rsid w:val="006F1C03"/>
    <w:rsid w:val="0071491D"/>
    <w:rsid w:val="007160C5"/>
    <w:rsid w:val="007302B3"/>
    <w:rsid w:val="00730733"/>
    <w:rsid w:val="00730E3A"/>
    <w:rsid w:val="00736AAF"/>
    <w:rsid w:val="0074404C"/>
    <w:rsid w:val="0074794A"/>
    <w:rsid w:val="00765B2A"/>
    <w:rsid w:val="00774E8D"/>
    <w:rsid w:val="00776CFB"/>
    <w:rsid w:val="00783A34"/>
    <w:rsid w:val="00795ABF"/>
    <w:rsid w:val="007B79C2"/>
    <w:rsid w:val="007C6B52"/>
    <w:rsid w:val="007D16C5"/>
    <w:rsid w:val="007D5E16"/>
    <w:rsid w:val="007F4D05"/>
    <w:rsid w:val="00802CD0"/>
    <w:rsid w:val="00821F85"/>
    <w:rsid w:val="00837174"/>
    <w:rsid w:val="00837C27"/>
    <w:rsid w:val="008461D9"/>
    <w:rsid w:val="00850602"/>
    <w:rsid w:val="00862FE4"/>
    <w:rsid w:val="0086389A"/>
    <w:rsid w:val="0087605E"/>
    <w:rsid w:val="00893A59"/>
    <w:rsid w:val="008A1904"/>
    <w:rsid w:val="008A41B6"/>
    <w:rsid w:val="008B1FEE"/>
    <w:rsid w:val="008B449C"/>
    <w:rsid w:val="008B6DBF"/>
    <w:rsid w:val="008D0957"/>
    <w:rsid w:val="008D662A"/>
    <w:rsid w:val="008D6BA7"/>
    <w:rsid w:val="008F31FC"/>
    <w:rsid w:val="00903C32"/>
    <w:rsid w:val="009050C7"/>
    <w:rsid w:val="0090717F"/>
    <w:rsid w:val="00916B16"/>
    <w:rsid w:val="009173B9"/>
    <w:rsid w:val="00926690"/>
    <w:rsid w:val="0093335D"/>
    <w:rsid w:val="00934907"/>
    <w:rsid w:val="0093613E"/>
    <w:rsid w:val="00937867"/>
    <w:rsid w:val="00940D57"/>
    <w:rsid w:val="00943026"/>
    <w:rsid w:val="00962FD7"/>
    <w:rsid w:val="00966B81"/>
    <w:rsid w:val="00970393"/>
    <w:rsid w:val="0099119E"/>
    <w:rsid w:val="009B6162"/>
    <w:rsid w:val="009C2225"/>
    <w:rsid w:val="009C2D11"/>
    <w:rsid w:val="009C668E"/>
    <w:rsid w:val="009C7720"/>
    <w:rsid w:val="009D4126"/>
    <w:rsid w:val="00A00833"/>
    <w:rsid w:val="00A23AFA"/>
    <w:rsid w:val="00A249CC"/>
    <w:rsid w:val="00A31B3E"/>
    <w:rsid w:val="00A3298D"/>
    <w:rsid w:val="00A532F3"/>
    <w:rsid w:val="00A53963"/>
    <w:rsid w:val="00A622D4"/>
    <w:rsid w:val="00A82237"/>
    <w:rsid w:val="00A8489E"/>
    <w:rsid w:val="00A90463"/>
    <w:rsid w:val="00A90AF0"/>
    <w:rsid w:val="00A91892"/>
    <w:rsid w:val="00AA5A9B"/>
    <w:rsid w:val="00AB02A7"/>
    <w:rsid w:val="00AC29F3"/>
    <w:rsid w:val="00AC731B"/>
    <w:rsid w:val="00AF3BAA"/>
    <w:rsid w:val="00B14C6A"/>
    <w:rsid w:val="00B231E5"/>
    <w:rsid w:val="00B35364"/>
    <w:rsid w:val="00B41AA3"/>
    <w:rsid w:val="00B507F7"/>
    <w:rsid w:val="00B87875"/>
    <w:rsid w:val="00B931C5"/>
    <w:rsid w:val="00BA2A5E"/>
    <w:rsid w:val="00BA5EF9"/>
    <w:rsid w:val="00BB7B36"/>
    <w:rsid w:val="00BC234E"/>
    <w:rsid w:val="00BD4F91"/>
    <w:rsid w:val="00BD50CD"/>
    <w:rsid w:val="00BE51C8"/>
    <w:rsid w:val="00C02B87"/>
    <w:rsid w:val="00C31E29"/>
    <w:rsid w:val="00C326EA"/>
    <w:rsid w:val="00C374C7"/>
    <w:rsid w:val="00C4086D"/>
    <w:rsid w:val="00CA09D8"/>
    <w:rsid w:val="00CA1896"/>
    <w:rsid w:val="00CA4B60"/>
    <w:rsid w:val="00CB5B28"/>
    <w:rsid w:val="00CC381B"/>
    <w:rsid w:val="00CD635B"/>
    <w:rsid w:val="00CE1BA6"/>
    <w:rsid w:val="00CF2FCD"/>
    <w:rsid w:val="00CF5371"/>
    <w:rsid w:val="00D0323A"/>
    <w:rsid w:val="00D05193"/>
    <w:rsid w:val="00D0559F"/>
    <w:rsid w:val="00D077E9"/>
    <w:rsid w:val="00D248BE"/>
    <w:rsid w:val="00D41D9F"/>
    <w:rsid w:val="00D42CB7"/>
    <w:rsid w:val="00D43BA4"/>
    <w:rsid w:val="00D5413D"/>
    <w:rsid w:val="00D570A9"/>
    <w:rsid w:val="00D65C35"/>
    <w:rsid w:val="00D70D02"/>
    <w:rsid w:val="00D72A6B"/>
    <w:rsid w:val="00D770C7"/>
    <w:rsid w:val="00D8238A"/>
    <w:rsid w:val="00D86945"/>
    <w:rsid w:val="00D90290"/>
    <w:rsid w:val="00D91BEB"/>
    <w:rsid w:val="00DA6FCB"/>
    <w:rsid w:val="00DB598B"/>
    <w:rsid w:val="00DD152F"/>
    <w:rsid w:val="00DE213F"/>
    <w:rsid w:val="00DF027C"/>
    <w:rsid w:val="00E00A32"/>
    <w:rsid w:val="00E03E85"/>
    <w:rsid w:val="00E0425F"/>
    <w:rsid w:val="00E17C5A"/>
    <w:rsid w:val="00E227CD"/>
    <w:rsid w:val="00E22ACD"/>
    <w:rsid w:val="00E26221"/>
    <w:rsid w:val="00E33E3C"/>
    <w:rsid w:val="00E620B0"/>
    <w:rsid w:val="00E81B40"/>
    <w:rsid w:val="00E83FD4"/>
    <w:rsid w:val="00E96CD9"/>
    <w:rsid w:val="00EA150F"/>
    <w:rsid w:val="00EA72F2"/>
    <w:rsid w:val="00EC1E5D"/>
    <w:rsid w:val="00EE1AA7"/>
    <w:rsid w:val="00EF555B"/>
    <w:rsid w:val="00F027BB"/>
    <w:rsid w:val="00F11DCF"/>
    <w:rsid w:val="00F162EA"/>
    <w:rsid w:val="00F347FF"/>
    <w:rsid w:val="00F52D27"/>
    <w:rsid w:val="00F83527"/>
    <w:rsid w:val="00F86748"/>
    <w:rsid w:val="00FA72A6"/>
    <w:rsid w:val="00FC0CC4"/>
    <w:rsid w:val="00FD0C36"/>
    <w:rsid w:val="00FD583F"/>
    <w:rsid w:val="00FD7488"/>
    <w:rsid w:val="00FF16B4"/>
    <w:rsid w:val="00FF53CE"/>
    <w:rsid w:val="0382072C"/>
    <w:rsid w:val="053FF4B0"/>
    <w:rsid w:val="05AEE8A8"/>
    <w:rsid w:val="06CAB0EF"/>
    <w:rsid w:val="074DB3E1"/>
    <w:rsid w:val="083EF474"/>
    <w:rsid w:val="089E7CC8"/>
    <w:rsid w:val="09184C49"/>
    <w:rsid w:val="096433A4"/>
    <w:rsid w:val="09B01AFF"/>
    <w:rsid w:val="0AECB6CC"/>
    <w:rsid w:val="0C18A51E"/>
    <w:rsid w:val="0C42937C"/>
    <w:rsid w:val="0C80DC04"/>
    <w:rsid w:val="0D3C7140"/>
    <w:rsid w:val="0D5F42C5"/>
    <w:rsid w:val="0D84DDAF"/>
    <w:rsid w:val="0EE79FBB"/>
    <w:rsid w:val="0FA773C5"/>
    <w:rsid w:val="1088B856"/>
    <w:rsid w:val="117F526B"/>
    <w:rsid w:val="1187C58C"/>
    <w:rsid w:val="11BE917C"/>
    <w:rsid w:val="12D6BE3D"/>
    <w:rsid w:val="147FCABD"/>
    <w:rsid w:val="14C6CC43"/>
    <w:rsid w:val="1501DE69"/>
    <w:rsid w:val="15584B71"/>
    <w:rsid w:val="175E7EF3"/>
    <w:rsid w:val="178C22E1"/>
    <w:rsid w:val="17C99EA8"/>
    <w:rsid w:val="19A1752E"/>
    <w:rsid w:val="19A9769C"/>
    <w:rsid w:val="1BF711BC"/>
    <w:rsid w:val="1C31F016"/>
    <w:rsid w:val="1C6DFE5B"/>
    <w:rsid w:val="1C8180BF"/>
    <w:rsid w:val="1CAF931B"/>
    <w:rsid w:val="1CF4C410"/>
    <w:rsid w:val="1D40AB6B"/>
    <w:rsid w:val="1DB6C424"/>
    <w:rsid w:val="1E83BBB3"/>
    <w:rsid w:val="2028D2F7"/>
    <w:rsid w:val="202C64D2"/>
    <w:rsid w:val="20AF88A5"/>
    <w:rsid w:val="219D2FEF"/>
    <w:rsid w:val="21A68C5B"/>
    <w:rsid w:val="225AA61A"/>
    <w:rsid w:val="2347AAAD"/>
    <w:rsid w:val="23BD6C2A"/>
    <w:rsid w:val="2491D2FB"/>
    <w:rsid w:val="249C7CD9"/>
    <w:rsid w:val="24F863BF"/>
    <w:rsid w:val="250A545E"/>
    <w:rsid w:val="25169640"/>
    <w:rsid w:val="25E9E8F6"/>
    <w:rsid w:val="2614BC5C"/>
    <w:rsid w:val="26928ADB"/>
    <w:rsid w:val="270AC79D"/>
    <w:rsid w:val="27B86ABC"/>
    <w:rsid w:val="2800B76D"/>
    <w:rsid w:val="28850534"/>
    <w:rsid w:val="291860A4"/>
    <w:rsid w:val="2A62430E"/>
    <w:rsid w:val="2AB43105"/>
    <w:rsid w:val="2B3BF2D9"/>
    <w:rsid w:val="2B7D2CA4"/>
    <w:rsid w:val="2E72977C"/>
    <w:rsid w:val="2EACCEBB"/>
    <w:rsid w:val="2EBBBE1C"/>
    <w:rsid w:val="300C6BBB"/>
    <w:rsid w:val="300E67DD"/>
    <w:rsid w:val="326C1EE3"/>
    <w:rsid w:val="32CCF4AB"/>
    <w:rsid w:val="32E5B1ED"/>
    <w:rsid w:val="331CE3BB"/>
    <w:rsid w:val="34A98D84"/>
    <w:rsid w:val="36200077"/>
    <w:rsid w:val="3629A2AA"/>
    <w:rsid w:val="364FE041"/>
    <w:rsid w:val="377DCDF2"/>
    <w:rsid w:val="37B8C203"/>
    <w:rsid w:val="37F1746E"/>
    <w:rsid w:val="38330D41"/>
    <w:rsid w:val="39829DE5"/>
    <w:rsid w:val="39940737"/>
    <w:rsid w:val="3CA757A6"/>
    <w:rsid w:val="3CEB32E6"/>
    <w:rsid w:val="3E1E8494"/>
    <w:rsid w:val="3E84F883"/>
    <w:rsid w:val="3E91A4EB"/>
    <w:rsid w:val="3F3096DE"/>
    <w:rsid w:val="3F5C9841"/>
    <w:rsid w:val="4055A365"/>
    <w:rsid w:val="413F1C19"/>
    <w:rsid w:val="415E46B3"/>
    <w:rsid w:val="41A70C13"/>
    <w:rsid w:val="435AB319"/>
    <w:rsid w:val="444FEF5C"/>
    <w:rsid w:val="45B7C833"/>
    <w:rsid w:val="4752B5FE"/>
    <w:rsid w:val="4806E4BC"/>
    <w:rsid w:val="485725E8"/>
    <w:rsid w:val="48CF59C8"/>
    <w:rsid w:val="4C7DE729"/>
    <w:rsid w:val="4CA69706"/>
    <w:rsid w:val="4D568316"/>
    <w:rsid w:val="4DEFF97A"/>
    <w:rsid w:val="4E39057F"/>
    <w:rsid w:val="503A7D9B"/>
    <w:rsid w:val="5058C1F1"/>
    <w:rsid w:val="50A15D58"/>
    <w:rsid w:val="5190CF0C"/>
    <w:rsid w:val="51D64DFC"/>
    <w:rsid w:val="526A8CBE"/>
    <w:rsid w:val="52DD5E52"/>
    <w:rsid w:val="5433F638"/>
    <w:rsid w:val="5434F257"/>
    <w:rsid w:val="55143E4C"/>
    <w:rsid w:val="56C7C40C"/>
    <w:rsid w:val="56F1E3B7"/>
    <w:rsid w:val="5A0445C9"/>
    <w:rsid w:val="5B650404"/>
    <w:rsid w:val="5BC2DD81"/>
    <w:rsid w:val="5D0434DF"/>
    <w:rsid w:val="5DC2AC40"/>
    <w:rsid w:val="5E27BBF8"/>
    <w:rsid w:val="5E970950"/>
    <w:rsid w:val="5F500034"/>
    <w:rsid w:val="5FAA63FC"/>
    <w:rsid w:val="6146345D"/>
    <w:rsid w:val="61EADF38"/>
    <w:rsid w:val="6478D417"/>
    <w:rsid w:val="662DD5CE"/>
    <w:rsid w:val="669E9B30"/>
    <w:rsid w:val="66C105C1"/>
    <w:rsid w:val="676E17CE"/>
    <w:rsid w:val="683A6B91"/>
    <w:rsid w:val="684F5A7C"/>
    <w:rsid w:val="68A83997"/>
    <w:rsid w:val="68FCA15C"/>
    <w:rsid w:val="69624F43"/>
    <w:rsid w:val="6AA5EA0D"/>
    <w:rsid w:val="6AA6BD95"/>
    <w:rsid w:val="6AF8B5D2"/>
    <w:rsid w:val="6CD84772"/>
    <w:rsid w:val="6CDBD717"/>
    <w:rsid w:val="6CE4DB41"/>
    <w:rsid w:val="6DE90F31"/>
    <w:rsid w:val="7309E10B"/>
    <w:rsid w:val="73D50F8C"/>
    <w:rsid w:val="752981B3"/>
    <w:rsid w:val="75D09F89"/>
    <w:rsid w:val="75F3A7CF"/>
    <w:rsid w:val="76D37710"/>
    <w:rsid w:val="78B93403"/>
    <w:rsid w:val="790CED2F"/>
    <w:rsid w:val="7BF26F7B"/>
    <w:rsid w:val="7C51F57E"/>
    <w:rsid w:val="7DA2DAA3"/>
    <w:rsid w:val="7F13A5C0"/>
    <w:rsid w:val="7F35C422"/>
    <w:rsid w:val="7F5F8D1B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7AE1DB"/>
  <w15:docId w15:val="{2B0C45A3-0B7F-464A-B259-190427EC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011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am">
    <w:name w:val="Naa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Inhoud">
    <w:name w:val="Inhoud"/>
    <w:basedOn w:val="Normal"/>
    <w:link w:val="Tekensvoorinhoud"/>
    <w:qFormat/>
    <w:rsid w:val="00DF027C"/>
    <w:rPr>
      <w:b w:val="0"/>
    </w:rPr>
  </w:style>
  <w:style w:type="paragraph" w:customStyle="1" w:styleId="Tekstmetnadruk">
    <w:name w:val="Tekst met nadruk"/>
    <w:basedOn w:val="Normal"/>
    <w:link w:val="Tekensvoortekstmetnadruk"/>
    <w:qFormat/>
    <w:rsid w:val="00DF027C"/>
  </w:style>
  <w:style w:type="character" w:customStyle="1" w:styleId="Tekensvoorinhoud">
    <w:name w:val="Tekens voor inhoud"/>
    <w:basedOn w:val="DefaultParagraphFont"/>
    <w:link w:val="Inhoud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Tekensvoortekstmetnadruk">
    <w:name w:val="Tekens voor tekst met nadruk"/>
    <w:basedOn w:val="DefaultParagraphFont"/>
    <w:link w:val="Tekstmetnadruk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Revision">
    <w:name w:val="Revision"/>
    <w:hidden/>
    <w:uiPriority w:val="99"/>
    <w:semiHidden/>
    <w:rsid w:val="00CD635B"/>
    <w:pPr>
      <w:spacing w:after="0" w:line="240" w:lineRule="auto"/>
    </w:pPr>
    <w:rPr>
      <w:rFonts w:eastAsiaTheme="minorEastAsia"/>
      <w:b/>
      <w:color w:val="082A75" w:themeColor="text2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54581D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58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58A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4158A0"/>
    <w:rPr>
      <w:color w:val="3592C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5"/>
    <w:rsid w:val="00011D86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EE1AA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AppData\Local\Microsoft\Office\16.0\DTS\nl-NL%7b0C344000-37EC-43A7-921E-FD2EAA5B488D%7d\%7b0F888BB2-0C37-461C-9662-5A87A9A2B5F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../customXml/item8.xml"/><Relationship Id="rId7" Type="http://schemas.openxmlformats.org/officeDocument/2006/relationships/settings" Target="settings.xml"/><Relationship Id="rId2" Type="http://schemas.openxmlformats.org/officeDocument/2006/relationships/customXml" Target="../../customXml/item7.xml"/><Relationship Id="rId1" Type="http://schemas.openxmlformats.org/officeDocument/2006/relationships/customXml" Target="../../customXml/item6.xml"/><Relationship Id="rId6" Type="http://schemas.openxmlformats.org/officeDocument/2006/relationships/styles" Target="styles.xml"/><Relationship Id="rId5" Type="http://schemas.openxmlformats.org/officeDocument/2006/relationships/customXml" Target="../../customXml/item10.xml"/><Relationship Id="rId4" Type="http://schemas.openxmlformats.org/officeDocument/2006/relationships/customXml" Target="../../customXml/item9.xml"/><Relationship Id="rId9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62401B16041418093FCC35095B5B2F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F96C106-6E9E-4B4D-908F-FF368D612A2F}"/>
      </w:docPartPr>
      <w:docPartBody>
        <w:p w:rsidR="00DB25A7" w:rsidRDefault="00DB25A7">
          <w:pPr>
            <w:pStyle w:val="A62401B16041418093FCC35095B5B2F4"/>
          </w:pPr>
          <w:r w:rsidRPr="00D86945">
            <w:rPr>
              <w:rStyle w:val="SubtitleChar"/>
              <w:b/>
              <w:lang w:bidi="nl-NL"/>
            </w:rPr>
            <w:fldChar w:fldCharType="begin"/>
          </w:r>
          <w:r w:rsidRPr="00D86945">
            <w:rPr>
              <w:rStyle w:val="SubtitleChar"/>
              <w:lang w:bidi="nl-NL"/>
            </w:rPr>
            <w:instrText xml:space="preserve"> DATE  \@ "MMMM d"  \* MERGEFORMAT </w:instrText>
          </w:r>
          <w:r w:rsidRPr="00D86945">
            <w:rPr>
              <w:rStyle w:val="SubtitleChar"/>
              <w:b/>
              <w:lang w:bidi="nl-NL"/>
            </w:rPr>
            <w:fldChar w:fldCharType="separate"/>
          </w:r>
          <w:r>
            <w:rPr>
              <w:rStyle w:val="SubtitleChar"/>
              <w:lang w:bidi="nl-NL"/>
            </w:rPr>
            <w:t>februari 10</w:t>
          </w:r>
          <w:r w:rsidRPr="00D86945">
            <w:rPr>
              <w:rStyle w:val="SubtitleChar"/>
              <w:b/>
              <w:lang w:bidi="nl-NL"/>
            </w:rPr>
            <w:fldChar w:fldCharType="end"/>
          </w:r>
        </w:p>
      </w:docPartBody>
    </w:docPart>
    <w:docPart>
      <w:docPartPr>
        <w:name w:val="4FC05A97D6C144648D086A015007807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56AA57A-FF06-4E0C-9BA8-F3223728D6C9}"/>
      </w:docPartPr>
      <w:docPartBody>
        <w:p w:rsidR="00DB25A7" w:rsidRDefault="00DB25A7">
          <w:pPr>
            <w:pStyle w:val="4FC05A97D6C144648D086A0150078072"/>
          </w:pPr>
          <w:r>
            <w:rPr>
              <w:lang w:bidi="nl-NL"/>
            </w:rPr>
            <w:t>BEDRIJFSNAAM</w:t>
          </w:r>
        </w:p>
      </w:docPartBody>
    </w:docPart>
    <w:docPart>
      <w:docPartPr>
        <w:name w:val="95F6999B077A4E9CB8929BFE728CC71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592CA9E-89F1-42F1-AC0D-A03A2CEAE424}"/>
      </w:docPartPr>
      <w:docPartBody>
        <w:p w:rsidR="00DB25A7" w:rsidRDefault="00DB25A7">
          <w:pPr>
            <w:pStyle w:val="95F6999B077A4E9CB8929BFE728CC71E"/>
          </w:pPr>
          <w:r>
            <w:rPr>
              <w:lang w:bidi="nl-NL"/>
            </w:rPr>
            <w:t>Uw naam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A7"/>
    <w:rsid w:val="00DB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nl-NL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nl-NL"/>
    </w:rPr>
  </w:style>
  <w:style w:type="paragraph" w:customStyle="1" w:styleId="A62401B16041418093FCC35095B5B2F4">
    <w:name w:val="A62401B16041418093FCC35095B5B2F4"/>
  </w:style>
  <w:style w:type="paragraph" w:customStyle="1" w:styleId="4FC05A97D6C144648D086A0150078072">
    <w:name w:val="4FC05A97D6C144648D086A0150078072"/>
  </w:style>
  <w:style w:type="paragraph" w:customStyle="1" w:styleId="95F6999B077A4E9CB8929BFE728CC71E">
    <w:name w:val="95F6999B077A4E9CB8929BFE728CC71E"/>
  </w:style>
  <w:style w:type="paragraph" w:customStyle="1" w:styleId="983156833DB5467183F242E89959B931">
    <w:name w:val="983156833DB5467183F242E89959B931"/>
  </w:style>
  <w:style w:type="paragraph" w:customStyle="1" w:styleId="22F60FD733F44F539684BD6EAF917B39">
    <w:name w:val="22F60FD733F44F539684BD6EAF917B39"/>
  </w:style>
  <w:style w:type="paragraph" w:customStyle="1" w:styleId="FFC106D4BFFA4AB19BDFA832DEAAD67D">
    <w:name w:val="FFC106D4BFFA4AB19BDFA832DEAAD67D"/>
  </w:style>
  <w:style w:type="paragraph" w:customStyle="1" w:styleId="857246D06293452286F696966D564C3F">
    <w:name w:val="857246D06293452286F696966D564C3F"/>
  </w:style>
  <w:style w:type="paragraph" w:customStyle="1" w:styleId="BB08A63A07834587ADF31D818D338B1E">
    <w:name w:val="BB08A63A07834587ADF31D818D338B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CoverPageProperties xmlns="http://schemas.microsoft.com/office/2006/coverPageProps">
  <PublishDate/>
  <Abstract/>
  <CompanyAddress/>
  <CompanyPhone/>
  <CompanyFax>andre, Sam, marco</CompanyFax>
  <CompanyEmail/>
</CoverPageProperties>
</file>

<file path=customXml/item10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9A26EC3397B04ABF1D5330E701263D" ma:contentTypeVersion="13" ma:contentTypeDescription="Een nieuw document maken." ma:contentTypeScope="" ma:versionID="9253eb590e78422ebd8c50f8f560e02c">
  <xsd:schema xmlns:xsd="http://www.w3.org/2001/XMLSchema" xmlns:xs="http://www.w3.org/2001/XMLSchema" xmlns:p="http://schemas.microsoft.com/office/2006/metadata/properties" xmlns:ns3="3d819046-e6cd-4c00-a818-c60462f54239" xmlns:ns4="62cc9653-cb40-4319-90ff-c7e300af6454" targetNamespace="http://schemas.microsoft.com/office/2006/metadata/properties" ma:root="true" ma:fieldsID="e391cecf5787f2116e62c429bda20f90" ns3:_="" ns4:_="">
    <xsd:import namespace="3d819046-e6cd-4c00-a818-c60462f54239"/>
    <xsd:import namespace="62cc9653-cb40-4319-90ff-c7e300af645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819046-e6cd-4c00-a818-c60462f5423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cc9653-cb40-4319-90ff-c7e300af64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9A26EC3397B04ABF1D5330E701263D" ma:contentTypeVersion="13" ma:contentTypeDescription="Een nieuw document maken." ma:contentTypeScope="" ma:versionID="9253eb590e78422ebd8c50f8f560e02c">
  <xsd:schema xmlns:xsd="http://www.w3.org/2001/XMLSchema" xmlns:xs="http://www.w3.org/2001/XMLSchema" xmlns:p="http://schemas.microsoft.com/office/2006/metadata/properties" xmlns:ns3="3d819046-e6cd-4c00-a818-c60462f54239" xmlns:ns4="62cc9653-cb40-4319-90ff-c7e300af6454" targetNamespace="http://schemas.microsoft.com/office/2006/metadata/properties" ma:root="true" ma:fieldsID="e391cecf5787f2116e62c429bda20f90" ns3:_="" ns4:_="">
    <xsd:import namespace="3d819046-e6cd-4c00-a818-c60462f54239"/>
    <xsd:import namespace="62cc9653-cb40-4319-90ff-c7e300af645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819046-e6cd-4c00-a818-c60462f5423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cc9653-cb40-4319-90ff-c7e300af64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CoverPageProperties xmlns="http://schemas.microsoft.com/office/2006/coverPageProps">
  <PublishDate/>
  <Abstract/>
  <CompanyAddress/>
  <CompanyPhone/>
  <CompanyFax>andre, Sam, marco</CompanyFax>
  <CompanyEmail/>
</CoverPageProperties>
</file>

<file path=customXml/item7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8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9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10.xml><?xml version="1.0" encoding="utf-8"?>
<ds:datastoreItem xmlns:ds="http://schemas.openxmlformats.org/officeDocument/2006/customXml" ds:itemID="{B3DC73C3-8C16-4D88-A532-B9C0D7B0B1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819046-e6cd-4c00-a818-c60462f54239"/>
    <ds:schemaRef ds:uri="62cc9653-cb40-4319-90ff-c7e300af64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6B6711-83CD-45EE-A64A-BCCFFBB8D6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14451E-3FF1-4055-BF20-D935800C868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211623A-D7AD-4B9F-A50E-1950A74BFE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3DC73C3-8C16-4D88-A532-B9C0D7B0B1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819046-e6cd-4c00-a818-c60462f54239"/>
    <ds:schemaRef ds:uri="62cc9653-cb40-4319-90ff-c7e300af64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7.xml><?xml version="1.0" encoding="utf-8"?>
<ds:datastoreItem xmlns:ds="http://schemas.openxmlformats.org/officeDocument/2006/customXml" ds:itemID="{CD6B6711-83CD-45EE-A64A-BCCFFBB8D6EA}">
  <ds:schemaRefs>
    <ds:schemaRef ds:uri="http://schemas.microsoft.com/sharepoint/v3/contenttype/forms"/>
  </ds:schemaRefs>
</ds:datastoreItem>
</file>

<file path=customXml/itemProps8.xml><?xml version="1.0" encoding="utf-8"?>
<ds:datastoreItem xmlns:ds="http://schemas.openxmlformats.org/officeDocument/2006/customXml" ds:itemID="{D514451E-3FF1-4055-BF20-D935800C868C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A211623A-D7AD-4B9F-A50E-1950A74BFE2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{0F888BB2-0C37-461C-9662-5A87A9A2B5F9}tf16392850_win32.dotx</Template>
  <TotalTime>78</TotalTime>
  <Pages>1</Pages>
  <Words>257</Words>
  <Characters>1466</Characters>
  <Application>Microsoft Office Word</Application>
  <DocSecurity>4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lugt</dc:creator>
  <cp:keywords/>
  <cp:lastModifiedBy>Andre van der Lugt</cp:lastModifiedBy>
  <cp:revision>85</cp:revision>
  <cp:lastPrinted>2006-08-02T02:47:00Z</cp:lastPrinted>
  <dcterms:created xsi:type="dcterms:W3CDTF">2021-02-10T17:56:00Z</dcterms:created>
  <dcterms:modified xsi:type="dcterms:W3CDTF">2021-02-10T22:47:00Z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0x010100849A26EC3397B04ABF1D5330E701263D</vt:lpwstr>
  </property>
</Properties>
</file>